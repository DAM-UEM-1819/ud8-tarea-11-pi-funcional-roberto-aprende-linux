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73035471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830F0E" w:themeColor="accent1" w:themeShade="BF"/>
          <w:sz w:val="32"/>
          <w:szCs w:val="32"/>
        </w:rPr>
      </w:sdtEndPr>
      <w:sdtContent>
        <w:p w:rsidR="00381D26" w:rsidRPr="00381D26" w:rsidRDefault="00381D26" w:rsidP="00381D26">
          <w:pPr>
            <w:rPr>
              <w:rFonts w:ascii="Times New Roman" w:eastAsia="Times New Roman" w:hAnsi="Times New Roman" w:cs="Times New Roman"/>
              <w:lang w:eastAsia="es-ES_tradnl"/>
            </w:rPr>
          </w:pPr>
        </w:p>
        <w:p w:rsidR="00DC5677" w:rsidRDefault="00DC567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8480" behindDoc="1" locked="0" layoutInCell="1" allowOverlap="1" wp14:anchorId="3A79C958" wp14:editId="6D2E0B0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0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noProof/>
                                      <w:lang w:val="es-ES"/>
                                    </w:rPr>
                                    <w:alias w:val="Autor"/>
                                    <w:tag w:val=""/>
                                    <w:id w:val="1516035980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DC5677" w:rsidRPr="00DC5677" w:rsidRDefault="00FF45E1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</w:pPr>
                                      <w:r w:rsidRPr="00F01C12">
                                        <w:rPr>
                                          <w:lang w:val="es-ES"/>
                                        </w:rPr>
                                        <w:t>Javier Plaza Sisqués</w:t>
                                      </w:r>
                                    </w:p>
                                  </w:sdtContent>
                                </w:sdt>
                                <w:p w:rsidR="00DC5677" w:rsidRPr="00DC5677" w:rsidRDefault="002037A9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lang w:val="es-ES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lang w:val="es-ES"/>
                                      </w:rPr>
                                      <w:alias w:val="Compañía"/>
                                      <w:tag w:val=""/>
                                      <w:id w:val="1886752341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DC5677" w:rsidRPr="00DC5677">
                                        <w:rPr>
                                          <w:caps/>
                                          <w:color w:val="FFFFFF" w:themeColor="background1"/>
                                          <w:lang w:val="es-ES"/>
                                        </w:rPr>
                                        <w:t>Universidad Europea de madrid</w:t>
                                      </w:r>
                                    </w:sdtContent>
                                  </w:sdt>
                                  <w:r w:rsidR="00DC5677" w:rsidRPr="00DC5677">
                                    <w:rPr>
                                      <w:color w:val="FFFFFF" w:themeColor="background1"/>
                                      <w:lang w:val="es-ES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1636407606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DC5677" w:rsidRPr="00EA6EF2"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B01513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136042485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DC5677" w:rsidRDefault="00B029FF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B01513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B01513" w:themeColor="accent1"/>
                                          <w:sz w:val="72"/>
                                          <w:szCs w:val="72"/>
                                        </w:rPr>
                                        <w:t>Documentación hospital simulado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A79C958" id="Grupo 193" o:spid="_x0000_s1026" style="position:absolute;margin-left:0;margin-top:0;width:540.55pt;height:718.4pt;z-index:-251648000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&#13;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" fillcolor="#b01513 [3204]" stroked="f" strokeweight="1.5pt">
                      <v:stroke endcap="round"/>
                    </v:rect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" fillcolor="#b01513 [3204]" stroked="f" strokeweight="1.5pt">
                      <v:stroke endcap="round"/>
                      <v:textbox inset="36pt,57.6pt,36pt,36pt">
                        <w:txbxContent>
                          <w:sdt>
                            <w:sdtPr>
                              <w:rPr>
                                <w:noProof/>
                                <w:lang w:val="es-ES"/>
                              </w:rPr>
                              <w:alias w:val="Autor"/>
                              <w:tag w:val=""/>
                              <w:id w:val="1516035980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DC5677" w:rsidRPr="00DC5677" w:rsidRDefault="00FF45E1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lang w:val="es-ES"/>
                                  </w:rPr>
                                </w:pPr>
                                <w:r w:rsidRPr="00F01C12">
                                  <w:rPr>
                                    <w:lang w:val="es-ES"/>
                                  </w:rPr>
                                  <w:t>Javier Plaza Sisqués</w:t>
                                </w:r>
                              </w:p>
                            </w:sdtContent>
                          </w:sdt>
                          <w:p w:rsidR="00DC5677" w:rsidRPr="00DC5677" w:rsidRDefault="002037A9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  <w:lang w:val="es-ES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lang w:val="es-ES"/>
                                </w:rPr>
                                <w:alias w:val="Compañía"/>
                                <w:tag w:val=""/>
                                <w:id w:val="1886752341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DC5677" w:rsidRPr="00DC5677">
                                  <w:rPr>
                                    <w:caps/>
                                    <w:color w:val="FFFFFF" w:themeColor="background1"/>
                                    <w:lang w:val="es-ES"/>
                                  </w:rPr>
                                  <w:t>Universidad Europea de madrid</w:t>
                                </w:r>
                              </w:sdtContent>
                            </w:sdt>
                            <w:r w:rsidR="00DC5677" w:rsidRPr="00DC5677">
                              <w:rPr>
                                <w:color w:val="FFFFFF" w:themeColor="background1"/>
                                <w:lang w:val="es-ES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1636407606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DC5677" w:rsidRPr="00EA6EF2">
                                  <w:rPr>
                                    <w:color w:val="FFFFFF" w:themeColor="background1"/>
                                    <w:lang w:val="es-ES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&#13;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B01513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136042485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DC5677" w:rsidRDefault="00B029FF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B01513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B01513" w:themeColor="accent1"/>
                                    <w:sz w:val="72"/>
                                    <w:szCs w:val="72"/>
                                  </w:rPr>
                                  <w:t>Documentación hospital simulado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tbl>
          <w:tblPr>
            <w:tblStyle w:val="Tablaconcuadrcula"/>
            <w:tblpPr w:leftFromText="141" w:rightFromText="141" w:vertAnchor="text" w:horzAnchor="margin" w:tblpY="7368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8498"/>
          </w:tblGrid>
          <w:tr w:rsidR="00340988" w:rsidTr="00340988">
            <w:trPr>
              <w:trHeight w:val="4243"/>
            </w:trPr>
            <w:tc>
              <w:tcPr>
                <w:tcW w:w="8498" w:type="dxa"/>
              </w:tcPr>
              <w:p w:rsidR="00340988" w:rsidRDefault="00340988" w:rsidP="00340988">
                <w:r>
                  <w:rPr>
                    <w:noProof/>
                  </w:rPr>
                  <w:drawing>
                    <wp:inline distT="0" distB="0" distL="0" distR="0" wp14:anchorId="628AFE92" wp14:editId="0955176F">
                      <wp:extent cx="5398770" cy="2870200"/>
                      <wp:effectExtent l="0" t="0" r="0" b="0"/>
                      <wp:docPr id="8" name="Imagen 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" name="Hospital.png"/>
                              <pic:cNvPicPr/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398770" cy="28702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340988" w:rsidRDefault="00340988" w:rsidP="00340988">
                <w:pPr>
                  <w:rPr>
                    <w:rFonts w:asciiTheme="majorHAnsi" w:eastAsiaTheme="majorEastAsia" w:hAnsiTheme="majorHAnsi" w:cstheme="majorBidi"/>
                    <w:color w:val="830F0E" w:themeColor="accent1" w:themeShade="BF"/>
                    <w:sz w:val="32"/>
                    <w:szCs w:val="32"/>
                  </w:rPr>
                </w:pPr>
              </w:p>
            </w:tc>
          </w:tr>
        </w:tbl>
        <w:p w:rsidR="00DC5677" w:rsidRDefault="00DC5677">
          <w:pPr>
            <w:rPr>
              <w:rFonts w:asciiTheme="majorHAnsi" w:eastAsiaTheme="majorEastAsia" w:hAnsiTheme="majorHAnsi" w:cstheme="majorBidi"/>
              <w:color w:val="830F0E" w:themeColor="accent1" w:themeShade="BF"/>
              <w:sz w:val="32"/>
              <w:szCs w:val="32"/>
            </w:rPr>
          </w:pPr>
          <w:r>
            <w:rPr>
              <w:rFonts w:asciiTheme="majorHAnsi" w:eastAsiaTheme="majorEastAsia" w:hAnsiTheme="majorHAnsi" w:cstheme="majorBidi"/>
              <w:color w:val="830F0E" w:themeColor="accent1" w:themeShade="BF"/>
              <w:sz w:val="32"/>
              <w:szCs w:val="32"/>
            </w:rPr>
            <w:br w:type="page"/>
          </w:r>
        </w:p>
      </w:sdtContent>
    </w:sdt>
    <w:p w:rsidR="00DC5677" w:rsidRDefault="00DC5677" w:rsidP="00EE0E4B">
      <w:pPr>
        <w:jc w:val="center"/>
      </w:pPr>
    </w:p>
    <w:tbl>
      <w:tblPr>
        <w:tblStyle w:val="Tablaconcuadrcula"/>
        <w:tblpPr w:leftFromText="141" w:rightFromText="141" w:vertAnchor="text" w:horzAnchor="margin" w:tblpY="533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88"/>
      </w:tblGrid>
      <w:tr w:rsidR="0095736F" w:rsidTr="0095736F">
        <w:tc>
          <w:tcPr>
            <w:tcW w:w="8488" w:type="dxa"/>
            <w:vAlign w:val="center"/>
          </w:tcPr>
          <w:p w:rsidR="00340988" w:rsidRPr="00340988" w:rsidRDefault="00340988" w:rsidP="00340988">
            <w:pPr>
              <w:jc w:val="center"/>
              <w:rPr>
                <w:color w:val="830F0E" w:themeColor="accent1" w:themeShade="BF"/>
                <w:sz w:val="32"/>
                <w:szCs w:val="32"/>
              </w:rPr>
            </w:pPr>
            <w:bookmarkStart w:id="0" w:name="_Toc525235874"/>
            <w:r>
              <w:rPr>
                <w:color w:val="830F0E" w:themeColor="accent1" w:themeShade="BF"/>
                <w:sz w:val="32"/>
                <w:szCs w:val="32"/>
              </w:rPr>
              <w:t>Documentación sobre el proyecto integrador del hospital simulado</w:t>
            </w:r>
          </w:p>
        </w:tc>
      </w:tr>
      <w:bookmarkEnd w:id="0"/>
    </w:tbl>
    <w:p w:rsidR="002960A7" w:rsidRDefault="00DC5677" w:rsidP="002960A7">
      <w:pPr>
        <w:pStyle w:val="Ttulo1"/>
        <w:jc w:val="center"/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193220114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2960A7" w:rsidRDefault="00EB444E">
          <w:pPr>
            <w:pStyle w:val="TtuloTDC"/>
          </w:pPr>
          <w:r>
            <w:t>Índice de contenidos</w:t>
          </w:r>
        </w:p>
        <w:p w:rsidR="002759B9" w:rsidRDefault="002960A7">
          <w:pPr>
            <w:pStyle w:val="TDC1"/>
            <w:tabs>
              <w:tab w:val="left" w:pos="480"/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s-ES_tradn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526236216" w:history="1">
            <w:r w:rsidR="002759B9" w:rsidRPr="005F548C">
              <w:rPr>
                <w:rStyle w:val="Hipervnculo"/>
                <w:noProof/>
              </w:rPr>
              <w:t>1.</w:t>
            </w:r>
            <w:r w:rsidR="002759B9"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es-ES_tradnl"/>
              </w:rPr>
              <w:tab/>
            </w:r>
            <w:r w:rsidR="002759B9" w:rsidRPr="005F548C">
              <w:rPr>
                <w:rStyle w:val="Hipervnculo"/>
                <w:noProof/>
              </w:rPr>
              <w:t>Pregunta</w:t>
            </w:r>
            <w:r w:rsidR="002759B9">
              <w:rPr>
                <w:noProof/>
                <w:webHidden/>
              </w:rPr>
              <w:tab/>
            </w:r>
            <w:r w:rsidR="002759B9">
              <w:rPr>
                <w:noProof/>
                <w:webHidden/>
              </w:rPr>
              <w:fldChar w:fldCharType="begin"/>
            </w:r>
            <w:r w:rsidR="002759B9">
              <w:rPr>
                <w:noProof/>
                <w:webHidden/>
              </w:rPr>
              <w:instrText xml:space="preserve"> PAGEREF _Toc526236216 \h </w:instrText>
            </w:r>
            <w:r w:rsidR="002759B9">
              <w:rPr>
                <w:noProof/>
                <w:webHidden/>
              </w:rPr>
            </w:r>
            <w:r w:rsidR="002759B9">
              <w:rPr>
                <w:noProof/>
                <w:webHidden/>
              </w:rPr>
              <w:fldChar w:fldCharType="separate"/>
            </w:r>
            <w:r w:rsidR="00D40420">
              <w:rPr>
                <w:noProof/>
                <w:webHidden/>
              </w:rPr>
              <w:t>1</w:t>
            </w:r>
            <w:r w:rsidR="002759B9">
              <w:rPr>
                <w:noProof/>
                <w:webHidden/>
              </w:rPr>
              <w:fldChar w:fldCharType="end"/>
            </w:r>
          </w:hyperlink>
        </w:p>
        <w:p w:rsidR="002759B9" w:rsidRDefault="002037A9">
          <w:pPr>
            <w:pStyle w:val="TDC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526236217" w:history="1">
            <w:r w:rsidR="002759B9" w:rsidRPr="005F548C">
              <w:rPr>
                <w:rStyle w:val="Hipervnculo"/>
                <w:noProof/>
              </w:rPr>
              <w:t>Conclusiones</w:t>
            </w:r>
            <w:r w:rsidR="002759B9">
              <w:rPr>
                <w:noProof/>
                <w:webHidden/>
              </w:rPr>
              <w:tab/>
            </w:r>
            <w:r w:rsidR="002759B9">
              <w:rPr>
                <w:noProof/>
                <w:webHidden/>
              </w:rPr>
              <w:fldChar w:fldCharType="begin"/>
            </w:r>
            <w:r w:rsidR="002759B9">
              <w:rPr>
                <w:noProof/>
                <w:webHidden/>
              </w:rPr>
              <w:instrText xml:space="preserve"> PAGEREF _Toc526236217 \h </w:instrText>
            </w:r>
            <w:r w:rsidR="002759B9">
              <w:rPr>
                <w:noProof/>
                <w:webHidden/>
              </w:rPr>
            </w:r>
            <w:r w:rsidR="002759B9">
              <w:rPr>
                <w:noProof/>
                <w:webHidden/>
              </w:rPr>
              <w:fldChar w:fldCharType="separate"/>
            </w:r>
            <w:r w:rsidR="00D40420">
              <w:rPr>
                <w:noProof/>
                <w:webHidden/>
              </w:rPr>
              <w:t>1</w:t>
            </w:r>
            <w:r w:rsidR="002759B9">
              <w:rPr>
                <w:noProof/>
                <w:webHidden/>
              </w:rPr>
              <w:fldChar w:fldCharType="end"/>
            </w:r>
          </w:hyperlink>
        </w:p>
        <w:p w:rsidR="002759B9" w:rsidRDefault="002037A9">
          <w:pPr>
            <w:pStyle w:val="TDC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526236218" w:history="1">
            <w:r w:rsidR="002759B9" w:rsidRPr="005F548C">
              <w:rPr>
                <w:rStyle w:val="Hipervnculo"/>
                <w:noProof/>
              </w:rPr>
              <w:t>Bibliografía</w:t>
            </w:r>
            <w:r w:rsidR="002759B9">
              <w:rPr>
                <w:noProof/>
                <w:webHidden/>
              </w:rPr>
              <w:tab/>
            </w:r>
            <w:r w:rsidR="002759B9">
              <w:rPr>
                <w:noProof/>
                <w:webHidden/>
              </w:rPr>
              <w:fldChar w:fldCharType="begin"/>
            </w:r>
            <w:r w:rsidR="002759B9">
              <w:rPr>
                <w:noProof/>
                <w:webHidden/>
              </w:rPr>
              <w:instrText xml:space="preserve"> PAGEREF _Toc526236218 \h </w:instrText>
            </w:r>
            <w:r w:rsidR="002759B9">
              <w:rPr>
                <w:noProof/>
                <w:webHidden/>
              </w:rPr>
            </w:r>
            <w:r w:rsidR="002759B9">
              <w:rPr>
                <w:noProof/>
                <w:webHidden/>
              </w:rPr>
              <w:fldChar w:fldCharType="separate"/>
            </w:r>
            <w:r w:rsidR="00D40420">
              <w:rPr>
                <w:noProof/>
                <w:webHidden/>
              </w:rPr>
              <w:t>1</w:t>
            </w:r>
            <w:r w:rsidR="002759B9">
              <w:rPr>
                <w:noProof/>
                <w:webHidden/>
              </w:rPr>
              <w:fldChar w:fldCharType="end"/>
            </w:r>
          </w:hyperlink>
        </w:p>
        <w:p w:rsidR="002960A7" w:rsidRDefault="002960A7">
          <w:r>
            <w:rPr>
              <w:b/>
              <w:bCs/>
              <w:noProof/>
            </w:rPr>
            <w:fldChar w:fldCharType="end"/>
          </w:r>
        </w:p>
      </w:sdtContent>
    </w:sdt>
    <w:p w:rsidR="009D62DE" w:rsidRDefault="009D62DE" w:rsidP="004A7734">
      <w:pPr>
        <w:pStyle w:val="Ttulo1"/>
      </w:pPr>
    </w:p>
    <w:p w:rsidR="009D62DE" w:rsidRDefault="009D62DE" w:rsidP="009D62DE">
      <w:pPr>
        <w:pStyle w:val="TtuloTDC"/>
      </w:pPr>
    </w:p>
    <w:p w:rsidR="00DC5677" w:rsidRDefault="00DC5677"/>
    <w:p w:rsidR="002960A7" w:rsidRDefault="002960A7">
      <w:pPr>
        <w:rPr>
          <w:rFonts w:asciiTheme="majorHAnsi" w:eastAsiaTheme="majorEastAsia" w:hAnsiTheme="majorHAnsi" w:cstheme="majorBidi"/>
          <w:color w:val="830F0E" w:themeColor="accent1" w:themeShade="BF"/>
          <w:sz w:val="32"/>
          <w:szCs w:val="32"/>
        </w:rPr>
      </w:pPr>
      <w:r>
        <w:br w:type="page"/>
      </w:r>
    </w:p>
    <w:p w:rsidR="004308A6" w:rsidRDefault="00A21080" w:rsidP="00430EDE">
      <w:pPr>
        <w:pStyle w:val="Ttulo1"/>
        <w:numPr>
          <w:ilvl w:val="0"/>
          <w:numId w:val="2"/>
        </w:numPr>
      </w:pPr>
      <w:r>
        <w:lastRenderedPageBreak/>
        <w:t>Requisitos funcionales</w:t>
      </w:r>
    </w:p>
    <w:p w:rsidR="00A21080" w:rsidRDefault="00F01C12" w:rsidP="00A21080">
      <w:r>
        <w:t xml:space="preserve">Lenguaje de programación utilizado: Java </w:t>
      </w:r>
    </w:p>
    <w:p w:rsidR="00C22F38" w:rsidRDefault="00C22F38" w:rsidP="00A21080">
      <w:r>
        <w:t xml:space="preserve">Sistema gestor de base de datos: Oracle </w:t>
      </w:r>
    </w:p>
    <w:p w:rsidR="00C22F38" w:rsidRDefault="00C22F38" w:rsidP="00A21080">
      <w:r>
        <w:t>Plataformas soportadas: Ordenador</w:t>
      </w:r>
    </w:p>
    <w:p w:rsidR="00A21080" w:rsidRDefault="0030538F" w:rsidP="00A21080">
      <w:pPr>
        <w:pStyle w:val="Ttulo1"/>
        <w:numPr>
          <w:ilvl w:val="0"/>
          <w:numId w:val="2"/>
        </w:numPr>
      </w:pPr>
      <w:r>
        <w:lastRenderedPageBreak/>
        <w:t>Diagramas</w:t>
      </w:r>
      <w:bookmarkStart w:id="1" w:name="_GoBack"/>
      <w:bookmarkEnd w:id="1"/>
    </w:p>
    <w:p w:rsidR="00A21080" w:rsidRDefault="001017AC" w:rsidP="001017AC">
      <w:pPr>
        <w:jc w:val="center"/>
      </w:pPr>
      <w:r>
        <w:rPr>
          <w:noProof/>
        </w:rPr>
        <w:drawing>
          <wp:inline distT="0" distB="0" distL="0" distR="0">
            <wp:extent cx="3531988" cy="7879743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a de clase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988" cy="787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080" w:rsidRDefault="0030538F" w:rsidP="00A21080">
      <w:pPr>
        <w:pStyle w:val="Ttulo1"/>
        <w:numPr>
          <w:ilvl w:val="0"/>
          <w:numId w:val="2"/>
        </w:numPr>
      </w:pPr>
      <w:proofErr w:type="spellStart"/>
      <w:r>
        <w:t>Mockup</w:t>
      </w:r>
      <w:proofErr w:type="spellEnd"/>
    </w:p>
    <w:p w:rsidR="00F01C12" w:rsidRDefault="00F01C12" w:rsidP="00F01C12"/>
    <w:p w:rsidR="00F01C12" w:rsidRDefault="00F01C12" w:rsidP="00F01C12"/>
    <w:p w:rsidR="00F01C12" w:rsidRPr="00F01C12" w:rsidRDefault="00F01C12" w:rsidP="00F01C12">
      <w:proofErr w:type="spellStart"/>
      <w:r>
        <w:t>sasdf</w:t>
      </w:r>
      <w:proofErr w:type="spellEnd"/>
    </w:p>
    <w:p w:rsidR="00A21080" w:rsidRDefault="00A21080" w:rsidP="00A21080"/>
    <w:p w:rsidR="00A21080" w:rsidRDefault="0030538F" w:rsidP="00A21080">
      <w:pPr>
        <w:pStyle w:val="Ttulo1"/>
        <w:numPr>
          <w:ilvl w:val="0"/>
          <w:numId w:val="2"/>
        </w:numPr>
      </w:pPr>
      <w:proofErr w:type="spellStart"/>
      <w:r>
        <w:t>Trello</w:t>
      </w:r>
      <w:proofErr w:type="spellEnd"/>
    </w:p>
    <w:p w:rsidR="00A21080" w:rsidRDefault="0042407F" w:rsidP="00A21080">
      <w:pPr>
        <w:pStyle w:val="Ttulo1"/>
        <w:numPr>
          <w:ilvl w:val="0"/>
          <w:numId w:val="2"/>
        </w:numPr>
      </w:pPr>
      <w:r>
        <w:t xml:space="preserve">Estado de </w:t>
      </w:r>
      <w:proofErr w:type="spellStart"/>
      <w:r>
        <w:t>Github</w:t>
      </w:r>
      <w:proofErr w:type="spellEnd"/>
    </w:p>
    <w:p w:rsidR="00A21080" w:rsidRDefault="00A21080" w:rsidP="00A21080"/>
    <w:p w:rsidR="00A21080" w:rsidRDefault="0042407F" w:rsidP="00A21080">
      <w:pPr>
        <w:pStyle w:val="Ttulo1"/>
        <w:numPr>
          <w:ilvl w:val="0"/>
          <w:numId w:val="2"/>
        </w:numPr>
      </w:pPr>
      <w:r>
        <w:t xml:space="preserve">Pruebas de </w:t>
      </w:r>
      <w:proofErr w:type="spellStart"/>
      <w:r>
        <w:t>JUnit</w:t>
      </w:r>
      <w:proofErr w:type="spellEnd"/>
    </w:p>
    <w:p w:rsidR="00A21080" w:rsidRDefault="00A21080" w:rsidP="00A21080"/>
    <w:p w:rsidR="00A21080" w:rsidRDefault="0042407F" w:rsidP="00A21080">
      <w:pPr>
        <w:pStyle w:val="Ttulo1"/>
        <w:numPr>
          <w:ilvl w:val="0"/>
          <w:numId w:val="2"/>
        </w:numPr>
      </w:pPr>
      <w:r>
        <w:t>Manual de instalación</w:t>
      </w:r>
    </w:p>
    <w:p w:rsidR="00A21080" w:rsidRPr="00A21080" w:rsidRDefault="00A21080" w:rsidP="00A21080"/>
    <w:p w:rsidR="00D916DA" w:rsidRDefault="00D916DA">
      <w:r>
        <w:br w:type="page"/>
      </w:r>
    </w:p>
    <w:p w:rsidR="008D3FF3" w:rsidRPr="00A21CA1" w:rsidRDefault="008D3FF3" w:rsidP="00A21494">
      <w:pPr>
        <w:rPr>
          <w:color w:val="00B0F0"/>
        </w:rPr>
      </w:pPr>
    </w:p>
    <w:sectPr w:rsidR="008D3FF3" w:rsidRPr="00A21CA1" w:rsidSect="00DC5677">
      <w:headerReference w:type="default" r:id="rId10"/>
      <w:footerReference w:type="default" r:id="rId11"/>
      <w:pgSz w:w="11900" w:h="16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037A9" w:rsidRDefault="002037A9" w:rsidP="001E5796">
      <w:r>
        <w:separator/>
      </w:r>
    </w:p>
  </w:endnote>
  <w:endnote w:type="continuationSeparator" w:id="0">
    <w:p w:rsidR="002037A9" w:rsidRDefault="002037A9" w:rsidP="001E57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60A7" w:rsidRDefault="002960A7">
    <w:pPr>
      <w:pStyle w:val="Piedepgina"/>
      <w:jc w:val="right"/>
    </w:pPr>
    <w:r>
      <w:rPr>
        <w:color w:val="B01513" w:themeColor="accent1"/>
        <w:sz w:val="20"/>
        <w:szCs w:val="20"/>
      </w:rPr>
      <w:t xml:space="preserve">pág. </w:t>
    </w:r>
    <w:r>
      <w:rPr>
        <w:color w:val="B01513" w:themeColor="accent1"/>
        <w:sz w:val="20"/>
        <w:szCs w:val="20"/>
      </w:rPr>
      <w:fldChar w:fldCharType="begin"/>
    </w:r>
    <w:r>
      <w:rPr>
        <w:color w:val="B01513" w:themeColor="accent1"/>
        <w:sz w:val="20"/>
        <w:szCs w:val="20"/>
      </w:rPr>
      <w:instrText>PAGE  \* Arabic</w:instrText>
    </w:r>
    <w:r>
      <w:rPr>
        <w:color w:val="B01513" w:themeColor="accent1"/>
        <w:sz w:val="20"/>
        <w:szCs w:val="20"/>
      </w:rPr>
      <w:fldChar w:fldCharType="separate"/>
    </w:r>
    <w:r>
      <w:rPr>
        <w:color w:val="B01513" w:themeColor="accent1"/>
        <w:sz w:val="20"/>
        <w:szCs w:val="20"/>
      </w:rPr>
      <w:t>1</w:t>
    </w:r>
    <w:r>
      <w:rPr>
        <w:color w:val="B01513" w:themeColor="accent1"/>
        <w:sz w:val="20"/>
        <w:szCs w:val="20"/>
      </w:rPr>
      <w:fldChar w:fldCharType="end"/>
    </w:r>
  </w:p>
  <w:p w:rsidR="002960A7" w:rsidRDefault="002960A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037A9" w:rsidRDefault="002037A9" w:rsidP="001E5796">
      <w:r>
        <w:separator/>
      </w:r>
    </w:p>
  </w:footnote>
  <w:footnote w:type="continuationSeparator" w:id="0">
    <w:p w:rsidR="002037A9" w:rsidRDefault="002037A9" w:rsidP="001E57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60A7" w:rsidRDefault="002960A7">
    <w:pPr>
      <w:pStyle w:val="Encabezado"/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3000</wp14:pctPosVOffset>
                  </wp:positionV>
                </mc:Choice>
                <mc:Fallback>
                  <wp:positionV relativeFrom="page">
                    <wp:posOffset>320675</wp:posOffset>
                  </wp:positionV>
                </mc:Fallback>
              </mc:AlternateContent>
              <wp:extent cx="914400" cy="283464"/>
              <wp:effectExtent l="0" t="0" r="1270" b="2540"/>
              <wp:wrapNone/>
              <wp:docPr id="17" name="Rectángulo 17" title="Título del documen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14400" cy="283464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caps/>
                              <w:spacing w:val="20"/>
                              <w:sz w:val="28"/>
                              <w:szCs w:val="28"/>
                            </w:rPr>
                            <w:alias w:val="Título"/>
                            <w:tag w:val=""/>
                            <w:id w:val="-15576033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2960A7" w:rsidRDefault="00B029FF">
                              <w:pPr>
                                <w:pStyle w:val="Sinespaciado"/>
                                <w:jc w:val="center"/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  <w:t>Documentación hospital simulado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94100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ángulo 17" o:spid="_x0000_s1030" alt="Título: Título del documento" style="position:absolute;margin-left:0;margin-top:0;width:1in;height:22.3pt;z-index:251659264;visibility:visible;mso-wrap-style:square;mso-width-percent:941;mso-height-percent:0;mso-top-percent:30;mso-wrap-distance-left:9pt;mso-wrap-distance-top:0;mso-wrap-distance-right:9pt;mso-wrap-distance-bottom:0;mso-position-horizontal:center;mso-position-horizontal-relative:page;mso-position-vertical-relative:page;mso-width-percent:941;mso-height-percent:0;mso-top-percent:30;mso-width-relative:page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" fillcolor="#1e5155 [3215]" stroked="f" strokeweight="1.5pt">
              <v:stroke endcap="round"/>
              <v:textbox inset=",0,,0">
                <w:txbxContent>
                  <w:sdt>
                    <w:sdtPr>
                      <w:rPr>
                        <w:b/>
                        <w:caps/>
                        <w:spacing w:val="20"/>
                        <w:sz w:val="28"/>
                        <w:szCs w:val="28"/>
                      </w:rPr>
                      <w:alias w:val="Título"/>
                      <w:tag w:val=""/>
                      <w:id w:val="-155760336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15:appearance w15:val="hidden"/>
                      <w:text/>
                    </w:sdtPr>
                    <w:sdtEndPr/>
                    <w:sdtContent>
                      <w:p w:rsidR="002960A7" w:rsidRDefault="00B029FF">
                        <w:pPr>
                          <w:pStyle w:val="Sinespaciado"/>
                          <w:jc w:val="center"/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  <w:t>Documentación hospital simulado</w:t>
                        </w:r>
                      </w:p>
                    </w:sdtContent>
                  </w:sdt>
                </w:txbxContent>
              </v:textbox>
              <w10:wrap anchorx="page" anchory="page"/>
            </v:rect>
          </w:pict>
        </mc:Fallback>
      </mc:AlternateContent>
    </w:r>
  </w:p>
  <w:p w:rsidR="002960A7" w:rsidRDefault="002960A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78274F"/>
    <w:multiLevelType w:val="hybridMultilevel"/>
    <w:tmpl w:val="49187410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6C6B64"/>
    <w:multiLevelType w:val="hybridMultilevel"/>
    <w:tmpl w:val="4FB42012"/>
    <w:lvl w:ilvl="0" w:tplc="04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" w15:restartNumberingAfterBreak="0">
    <w:nsid w:val="4BD91541"/>
    <w:multiLevelType w:val="hybridMultilevel"/>
    <w:tmpl w:val="2E7CB342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420"/>
    <w:rsid w:val="00000E86"/>
    <w:rsid w:val="0009498F"/>
    <w:rsid w:val="000A1331"/>
    <w:rsid w:val="000D6D90"/>
    <w:rsid w:val="001017AC"/>
    <w:rsid w:val="00142DBD"/>
    <w:rsid w:val="001E5796"/>
    <w:rsid w:val="002037A9"/>
    <w:rsid w:val="0027519E"/>
    <w:rsid w:val="002759B9"/>
    <w:rsid w:val="002766CF"/>
    <w:rsid w:val="002879DC"/>
    <w:rsid w:val="002960A7"/>
    <w:rsid w:val="002A58CB"/>
    <w:rsid w:val="002A78AD"/>
    <w:rsid w:val="002B1248"/>
    <w:rsid w:val="002D26C8"/>
    <w:rsid w:val="0030538F"/>
    <w:rsid w:val="003333FD"/>
    <w:rsid w:val="00340988"/>
    <w:rsid w:val="00374A5C"/>
    <w:rsid w:val="00381D26"/>
    <w:rsid w:val="003E3713"/>
    <w:rsid w:val="003F2FD7"/>
    <w:rsid w:val="0042407F"/>
    <w:rsid w:val="00430418"/>
    <w:rsid w:val="00430EDE"/>
    <w:rsid w:val="00474F9F"/>
    <w:rsid w:val="004A7734"/>
    <w:rsid w:val="00504901"/>
    <w:rsid w:val="00511558"/>
    <w:rsid w:val="00605F98"/>
    <w:rsid w:val="0062544F"/>
    <w:rsid w:val="00653699"/>
    <w:rsid w:val="0073443B"/>
    <w:rsid w:val="00757270"/>
    <w:rsid w:val="007575FC"/>
    <w:rsid w:val="007D4B7C"/>
    <w:rsid w:val="00880E52"/>
    <w:rsid w:val="008C6EB8"/>
    <w:rsid w:val="008D3FF3"/>
    <w:rsid w:val="00912457"/>
    <w:rsid w:val="00924D6B"/>
    <w:rsid w:val="00930033"/>
    <w:rsid w:val="009370DF"/>
    <w:rsid w:val="0095736F"/>
    <w:rsid w:val="00971D86"/>
    <w:rsid w:val="009D62DE"/>
    <w:rsid w:val="00A21080"/>
    <w:rsid w:val="00A21494"/>
    <w:rsid w:val="00A21CA1"/>
    <w:rsid w:val="00A37706"/>
    <w:rsid w:val="00A56EFF"/>
    <w:rsid w:val="00A81B21"/>
    <w:rsid w:val="00A86BEF"/>
    <w:rsid w:val="00AB2932"/>
    <w:rsid w:val="00AF1B14"/>
    <w:rsid w:val="00B029FF"/>
    <w:rsid w:val="00B363C8"/>
    <w:rsid w:val="00B6134E"/>
    <w:rsid w:val="00BE7EBE"/>
    <w:rsid w:val="00C16AF9"/>
    <w:rsid w:val="00C22F38"/>
    <w:rsid w:val="00C66EF3"/>
    <w:rsid w:val="00CE34BF"/>
    <w:rsid w:val="00D147DD"/>
    <w:rsid w:val="00D40420"/>
    <w:rsid w:val="00D916DA"/>
    <w:rsid w:val="00DC1CC9"/>
    <w:rsid w:val="00DC5677"/>
    <w:rsid w:val="00DE370E"/>
    <w:rsid w:val="00E63432"/>
    <w:rsid w:val="00EA6EF2"/>
    <w:rsid w:val="00EB444E"/>
    <w:rsid w:val="00EE0E4B"/>
    <w:rsid w:val="00F01C12"/>
    <w:rsid w:val="00F223E9"/>
    <w:rsid w:val="00F97CA8"/>
    <w:rsid w:val="00FC549E"/>
    <w:rsid w:val="00FD35B0"/>
    <w:rsid w:val="00FF4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916FCC"/>
  <w15:chartTrackingRefBased/>
  <w15:docId w15:val="{31B87335-E4EA-D84C-947B-5B150FF2C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E0E4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C567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830F0E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EE0E4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E0E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EE0E4B"/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1E579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E5796"/>
  </w:style>
  <w:style w:type="paragraph" w:styleId="Piedepgina">
    <w:name w:val="footer"/>
    <w:basedOn w:val="Normal"/>
    <w:link w:val="PiedepginaCar"/>
    <w:uiPriority w:val="99"/>
    <w:unhideWhenUsed/>
    <w:rsid w:val="001E579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E5796"/>
  </w:style>
  <w:style w:type="paragraph" w:styleId="TtuloTDC">
    <w:name w:val="TOC Heading"/>
    <w:basedOn w:val="Ttulo1"/>
    <w:next w:val="Normal"/>
    <w:uiPriority w:val="39"/>
    <w:unhideWhenUsed/>
    <w:qFormat/>
    <w:rsid w:val="00DC5677"/>
    <w:pPr>
      <w:spacing w:before="480" w:line="276" w:lineRule="auto"/>
      <w:outlineLvl w:val="9"/>
    </w:pPr>
    <w:rPr>
      <w:b/>
      <w:bCs/>
      <w:sz w:val="28"/>
      <w:szCs w:val="28"/>
      <w:lang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DC5677"/>
    <w:pPr>
      <w:spacing w:before="120"/>
    </w:pPr>
    <w:rPr>
      <w:b/>
      <w:bCs/>
      <w:i/>
      <w:iCs/>
    </w:rPr>
  </w:style>
  <w:style w:type="character" w:styleId="Hipervnculo">
    <w:name w:val="Hyperlink"/>
    <w:basedOn w:val="Fuentedeprrafopredeter"/>
    <w:uiPriority w:val="99"/>
    <w:unhideWhenUsed/>
    <w:rsid w:val="00DC5677"/>
    <w:rPr>
      <w:color w:val="58C1BA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DC5677"/>
    <w:pPr>
      <w:spacing w:before="120"/>
      <w:ind w:left="240"/>
    </w:pPr>
    <w:rPr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DC5677"/>
    <w:pPr>
      <w:ind w:left="480"/>
    </w:pPr>
    <w:rPr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DC5677"/>
    <w:pPr>
      <w:ind w:left="72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DC5677"/>
    <w:pPr>
      <w:ind w:left="96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DC5677"/>
    <w:pPr>
      <w:ind w:left="12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DC5677"/>
    <w:pPr>
      <w:ind w:left="144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DC5677"/>
    <w:pPr>
      <w:ind w:left="168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DC5677"/>
    <w:pPr>
      <w:ind w:left="1920"/>
    </w:pPr>
    <w:rPr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DC5677"/>
    <w:rPr>
      <w:rFonts w:asciiTheme="majorHAnsi" w:eastAsiaTheme="majorEastAsia" w:hAnsiTheme="majorHAnsi" w:cstheme="majorBidi"/>
      <w:color w:val="830F0E" w:themeColor="accent1" w:themeShade="BF"/>
      <w:sz w:val="26"/>
      <w:szCs w:val="26"/>
    </w:rPr>
  </w:style>
  <w:style w:type="paragraph" w:styleId="Sinespaciado">
    <w:name w:val="No Spacing"/>
    <w:link w:val="SinespaciadoCar"/>
    <w:uiPriority w:val="1"/>
    <w:qFormat/>
    <w:rsid w:val="00DC5677"/>
    <w:rPr>
      <w:rFonts w:eastAsiaTheme="minorEastAsia"/>
      <w:sz w:val="22"/>
      <w:szCs w:val="22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C5677"/>
    <w:rPr>
      <w:rFonts w:eastAsiaTheme="minorEastAsia"/>
      <w:sz w:val="22"/>
      <w:szCs w:val="22"/>
      <w:lang w:val="en-US" w:eastAsia="zh-CN"/>
    </w:rPr>
  </w:style>
  <w:style w:type="paragraph" w:styleId="Prrafodelista">
    <w:name w:val="List Paragraph"/>
    <w:basedOn w:val="Normal"/>
    <w:uiPriority w:val="34"/>
    <w:qFormat/>
    <w:rsid w:val="002960A7"/>
    <w:pPr>
      <w:ind w:left="720"/>
      <w:contextualSpacing/>
    </w:pPr>
  </w:style>
  <w:style w:type="table" w:styleId="Tablaconcuadrcula">
    <w:name w:val="Table Grid"/>
    <w:basedOn w:val="Tablanormal"/>
    <w:uiPriority w:val="39"/>
    <w:rsid w:val="009573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A21CA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21CA1"/>
    <w:rPr>
      <w:color w:val="9DFFCB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40420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0420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4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0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9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1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4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1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0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1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4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1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44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7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0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3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4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2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9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7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avi/Library/Group%20Containers/UBF8T346G9.Office/User%20Content.localized/Templates.localized/Plantilla%20clase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B3EC314-3A26-A740-B851-2E869569F0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clase.dotx</Template>
  <TotalTime>14</TotalTime>
  <Pages>7</Pages>
  <Words>92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Titulo</vt:lpstr>
    </vt:vector>
  </TitlesOfParts>
  <Company>Universidad Europea de madrid</Company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Documentación hospital simulado</dc:title>
  <dc:subject/>
  <dc:creator>Javier Plaza Sisqués</dc:creator>
  <cp:keywords/>
  <dc:description/>
  <cp:lastModifiedBy>Microsoft Office User</cp:lastModifiedBy>
  <cp:revision>10</cp:revision>
  <dcterms:created xsi:type="dcterms:W3CDTF">2019-05-28T13:57:00Z</dcterms:created>
  <dcterms:modified xsi:type="dcterms:W3CDTF">2019-05-28T14:37:00Z</dcterms:modified>
</cp:coreProperties>
</file>